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3C72" w14:textId="6BA9BE10" w:rsidR="009378B7" w:rsidRPr="004A0B06" w:rsidRDefault="009378B7">
      <w:pPr>
        <w:pStyle w:val="Title"/>
        <w:rPr>
          <w:rFonts w:ascii="Constantia" w:hAnsi="Constantia"/>
          <w:sz w:val="32"/>
          <w:szCs w:val="32"/>
        </w:rPr>
      </w:pPr>
      <w:r w:rsidRPr="004A0B06">
        <w:rPr>
          <w:rFonts w:ascii="Constantia" w:hAnsi="Constantia"/>
          <w:sz w:val="32"/>
          <w:szCs w:val="32"/>
        </w:rPr>
        <w:t xml:space="preserve">EIE3117 Project </w:t>
      </w:r>
      <w:r w:rsidR="00C87E3E">
        <w:rPr>
          <w:rFonts w:ascii="Constantia" w:hAnsi="Constantia"/>
          <w:sz w:val="32"/>
          <w:szCs w:val="32"/>
        </w:rPr>
        <w:t>Web #</w:t>
      </w:r>
      <w:r w:rsidR="00816445">
        <w:rPr>
          <w:rFonts w:ascii="Constantia" w:hAnsi="Constantia"/>
          <w:sz w:val="32"/>
          <w:szCs w:val="32"/>
        </w:rPr>
        <w:t>3</w:t>
      </w:r>
      <w:r w:rsidR="00AC7FA2" w:rsidRPr="004A0B06">
        <w:rPr>
          <w:rFonts w:ascii="Constantia" w:hAnsi="Constantia"/>
          <w:sz w:val="32"/>
          <w:szCs w:val="32"/>
        </w:rPr>
        <w:t xml:space="preserve"> </w:t>
      </w:r>
    </w:p>
    <w:p w14:paraId="08CBAD65" w14:textId="77777777" w:rsidR="00A35480" w:rsidRDefault="009378B7">
      <w:pPr>
        <w:pStyle w:val="Title"/>
        <w:rPr>
          <w:rFonts w:ascii="Constantia" w:hAnsi="Constantia"/>
          <w:sz w:val="64"/>
          <w:szCs w:val="64"/>
        </w:rPr>
      </w:pPr>
      <w:r w:rsidRPr="009378B7">
        <w:rPr>
          <w:rFonts w:ascii="Constantia" w:hAnsi="Constantia"/>
          <w:sz w:val="64"/>
          <w:szCs w:val="64"/>
        </w:rPr>
        <w:t>Functional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262"/>
        <w:gridCol w:w="6235"/>
      </w:tblGrid>
      <w:tr w:rsidR="002818E0" w14:paraId="1D63B294" w14:textId="77777777" w:rsidTr="00E72B14">
        <w:tc>
          <w:tcPr>
            <w:tcW w:w="1520" w:type="dxa"/>
          </w:tcPr>
          <w:p w14:paraId="08C7B637" w14:textId="77777777" w:rsidR="002818E0" w:rsidRPr="002818E0" w:rsidRDefault="002818E0" w:rsidP="002818E0">
            <w:pPr>
              <w:rPr>
                <w:b/>
              </w:rPr>
            </w:pPr>
            <w:r w:rsidRPr="002818E0">
              <w:rPr>
                <w:b/>
              </w:rPr>
              <w:t>Version</w:t>
            </w:r>
          </w:p>
        </w:tc>
        <w:tc>
          <w:tcPr>
            <w:tcW w:w="1262" w:type="dxa"/>
          </w:tcPr>
          <w:p w14:paraId="70A60A22" w14:textId="77777777" w:rsidR="002818E0" w:rsidRPr="002818E0" w:rsidRDefault="002818E0" w:rsidP="002818E0">
            <w:pPr>
              <w:rPr>
                <w:b/>
              </w:rPr>
            </w:pPr>
            <w:r w:rsidRPr="002818E0">
              <w:rPr>
                <w:b/>
              </w:rPr>
              <w:t>Date</w:t>
            </w:r>
          </w:p>
        </w:tc>
        <w:tc>
          <w:tcPr>
            <w:tcW w:w="6235" w:type="dxa"/>
          </w:tcPr>
          <w:p w14:paraId="2CDFB65C" w14:textId="77777777" w:rsidR="002818E0" w:rsidRPr="002818E0" w:rsidRDefault="002818E0" w:rsidP="002818E0">
            <w:pPr>
              <w:rPr>
                <w:b/>
              </w:rPr>
            </w:pPr>
            <w:r w:rsidRPr="002818E0">
              <w:rPr>
                <w:b/>
              </w:rPr>
              <w:t>Changes</w:t>
            </w:r>
          </w:p>
        </w:tc>
      </w:tr>
      <w:tr w:rsidR="002818E0" w14:paraId="40422713" w14:textId="77777777" w:rsidTr="00E72B14">
        <w:tc>
          <w:tcPr>
            <w:tcW w:w="1520" w:type="dxa"/>
          </w:tcPr>
          <w:p w14:paraId="14C6925D" w14:textId="77777777" w:rsidR="002818E0" w:rsidRDefault="002818E0" w:rsidP="002818E0">
            <w:r>
              <w:t>1.0</w:t>
            </w:r>
          </w:p>
        </w:tc>
        <w:tc>
          <w:tcPr>
            <w:tcW w:w="1262" w:type="dxa"/>
          </w:tcPr>
          <w:p w14:paraId="20E9AEE9" w14:textId="25D357E2" w:rsidR="002818E0" w:rsidRDefault="002818E0" w:rsidP="00177E26">
            <w:r>
              <w:t>20</w:t>
            </w:r>
            <w:r w:rsidR="00E72B14">
              <w:t>2</w:t>
            </w:r>
            <w:r w:rsidR="009B0957">
              <w:t>6</w:t>
            </w:r>
            <w:r>
              <w:t>/</w:t>
            </w:r>
            <w:r w:rsidR="00C87E3E">
              <w:t>1</w:t>
            </w:r>
            <w:r>
              <w:t>/</w:t>
            </w:r>
            <w:r w:rsidR="00B67D8C">
              <w:t>1</w:t>
            </w:r>
            <w:r w:rsidR="009B0957">
              <w:t>1</w:t>
            </w:r>
          </w:p>
        </w:tc>
        <w:tc>
          <w:tcPr>
            <w:tcW w:w="6235" w:type="dxa"/>
          </w:tcPr>
          <w:p w14:paraId="3FE7F22B" w14:textId="77777777" w:rsidR="002818E0" w:rsidRDefault="002818E0" w:rsidP="002818E0">
            <w:r>
              <w:t>Initial specification</w:t>
            </w:r>
          </w:p>
        </w:tc>
      </w:tr>
    </w:tbl>
    <w:p w14:paraId="0716CF2B" w14:textId="77777777" w:rsidR="002818E0" w:rsidRPr="002818E0" w:rsidRDefault="002818E0" w:rsidP="002818E0"/>
    <w:p w14:paraId="11165C5F" w14:textId="77777777" w:rsidR="00A35480" w:rsidRDefault="009378B7">
      <w:pPr>
        <w:pStyle w:val="Heading1"/>
      </w:pPr>
      <w:r>
        <w:t>Description of Application</w:t>
      </w:r>
    </w:p>
    <w:p w14:paraId="04BEC146" w14:textId="7803CB3C" w:rsidR="009378B7" w:rsidRDefault="00223D5B" w:rsidP="00E80E18">
      <w:bookmarkStart w:id="0" w:name="_Hlk123892996"/>
      <w:r w:rsidRPr="00223D5B">
        <w:t xml:space="preserve">An online </w:t>
      </w:r>
      <w:proofErr w:type="gramStart"/>
      <w:r w:rsidRPr="00223D5B">
        <w:t>job hunting</w:t>
      </w:r>
      <w:proofErr w:type="gramEnd"/>
      <w:r w:rsidRPr="00223D5B">
        <w:t xml:space="preserve"> system, where (1) users can register the system, (2) company users can create jobs, and (3) individual users can apply for these jobs</w:t>
      </w:r>
      <w:r w:rsidR="00E80E18">
        <w:t>.</w:t>
      </w:r>
    </w:p>
    <w:bookmarkEnd w:id="0"/>
    <w:p w14:paraId="250957A6" w14:textId="77777777" w:rsidR="00DB22DE" w:rsidRDefault="000F19AE" w:rsidP="00DB22DE">
      <w:pPr>
        <w:pStyle w:val="Heading2"/>
      </w:pPr>
      <w:r>
        <w:t xml:space="preserve">Server </w:t>
      </w:r>
      <w:r w:rsidR="00DB22DE">
        <w:t xml:space="preserve">Environment </w:t>
      </w:r>
    </w:p>
    <w:p w14:paraId="72743E23" w14:textId="641B166A" w:rsidR="00DF5BBC" w:rsidRDefault="00DF5BBC" w:rsidP="00DB22DE">
      <w:r>
        <w:t>Operating System: Windows, Linux or Mac OS</w:t>
      </w:r>
      <w:r>
        <w:br/>
        <w:t>Web application infrastructure: Apache+PHP+MySQL</w:t>
      </w:r>
      <w:r w:rsidR="009B0957">
        <w:t>, Node.js, D</w:t>
      </w:r>
      <w:r w:rsidR="009B0957" w:rsidRPr="009B0957">
        <w:t>jango</w:t>
      </w:r>
      <w:r w:rsidR="009B0957">
        <w:t>,</w:t>
      </w:r>
      <w:r w:rsidR="00B71F92">
        <w:t xml:space="preserve"> </w:t>
      </w:r>
      <w:bookmarkStart w:id="1" w:name="_Hlk123892751"/>
      <w:r w:rsidR="00B71F92">
        <w:t xml:space="preserve">or </w:t>
      </w:r>
      <w:r w:rsidR="00B8285C">
        <w:t xml:space="preserve">equivalent </w:t>
      </w:r>
      <w:bookmarkEnd w:id="1"/>
      <w:r w:rsidR="009B0957">
        <w:t>framework</w:t>
      </w:r>
    </w:p>
    <w:p w14:paraId="7080C5D0" w14:textId="77777777" w:rsidR="000F19AE" w:rsidRDefault="000F19AE" w:rsidP="000F19AE">
      <w:pPr>
        <w:pStyle w:val="Heading2"/>
      </w:pPr>
      <w:r>
        <w:t>Coding Requirement</w:t>
      </w:r>
    </w:p>
    <w:p w14:paraId="1731BB92" w14:textId="18A80D98" w:rsidR="000F19AE" w:rsidRDefault="001619AD" w:rsidP="00DB22DE">
      <w:r>
        <w:t xml:space="preserve">You are required to use Git/GitHub/Bitbucket or other code repository systems </w:t>
      </w:r>
      <w:r w:rsidRPr="00C161CF">
        <w:t xml:space="preserve">to </w:t>
      </w:r>
      <w:r>
        <w:t xml:space="preserve">host your codes to make it easy for version control and release. </w:t>
      </w:r>
      <w:r w:rsidR="000F19AE">
        <w:t xml:space="preserve">All codes </w:t>
      </w:r>
      <w:r w:rsidR="00A95491">
        <w:t>should</w:t>
      </w:r>
      <w:r w:rsidR="000F19AE">
        <w:t xml:space="preserve"> be properly </w:t>
      </w:r>
      <w:r w:rsidR="00A95491">
        <w:t>refactored</w:t>
      </w:r>
      <w:r w:rsidR="000F19AE">
        <w:t xml:space="preserve">. </w:t>
      </w:r>
      <w:r w:rsidR="00A95491">
        <w:t>That is, c</w:t>
      </w:r>
      <w:r w:rsidR="000F19AE">
        <w:t xml:space="preserve">odes should be re-usable </w:t>
      </w:r>
      <w:r w:rsidR="00A95491">
        <w:t xml:space="preserve">and readable </w:t>
      </w:r>
      <w:r w:rsidR="000F19AE">
        <w:t xml:space="preserve">at </w:t>
      </w:r>
      <w:r w:rsidR="00A95491">
        <w:t>your</w:t>
      </w:r>
      <w:r w:rsidR="000F19AE">
        <w:t xml:space="preserve"> best efforts. </w:t>
      </w:r>
      <w:r w:rsidR="00A95491">
        <w:t xml:space="preserve">For example, </w:t>
      </w:r>
      <w:r w:rsidR="000F19AE">
        <w:t>any reusable codes</w:t>
      </w:r>
      <w:r w:rsidR="00A95491">
        <w:t xml:space="preserve"> </w:t>
      </w:r>
      <w:r w:rsidR="000F19AE">
        <w:t>should be encapsulated into functions and/or separate files for inclusion</w:t>
      </w:r>
      <w:r w:rsidR="00C161CF">
        <w:t>.</w:t>
      </w:r>
    </w:p>
    <w:p w14:paraId="69F57F04" w14:textId="77777777" w:rsidR="000F19AE" w:rsidRDefault="000F19AE" w:rsidP="000F19AE">
      <w:pPr>
        <w:pStyle w:val="Heading2"/>
      </w:pPr>
      <w:r>
        <w:t>Client Environment</w:t>
      </w:r>
    </w:p>
    <w:p w14:paraId="0A16B863" w14:textId="24901E11" w:rsidR="000F19AE" w:rsidRPr="00DB22DE" w:rsidRDefault="000F19AE" w:rsidP="00DB22DE">
      <w:r>
        <w:t xml:space="preserve">Client </w:t>
      </w:r>
      <w:r w:rsidR="00E80E18">
        <w:t xml:space="preserve">is </w:t>
      </w:r>
      <w:r>
        <w:t xml:space="preserve">a modern </w:t>
      </w:r>
      <w:r w:rsidR="00A95491">
        <w:t xml:space="preserve">web </w:t>
      </w:r>
      <w:r>
        <w:t>browser, such as Chrome, Firefox or Internet Explorer.</w:t>
      </w:r>
    </w:p>
    <w:p w14:paraId="24AC7214" w14:textId="77777777" w:rsidR="009378B7" w:rsidRDefault="00D02DEE" w:rsidP="009378B7">
      <w:pPr>
        <w:pStyle w:val="Heading1"/>
      </w:pPr>
      <w:r>
        <w:t>List of Functions</w:t>
      </w:r>
    </w:p>
    <w:tbl>
      <w:tblPr>
        <w:tblStyle w:val="LightList-Accent3"/>
        <w:tblW w:w="9603" w:type="dxa"/>
        <w:tblBorders>
          <w:insideH w:val="single" w:sz="6" w:space="0" w:color="27CED7" w:themeColor="accent3"/>
          <w:insideV w:val="single" w:sz="6" w:space="0" w:color="27CED7" w:themeColor="accent3"/>
        </w:tblBorders>
        <w:tblLook w:val="0620" w:firstRow="1" w:lastRow="0" w:firstColumn="0" w:lastColumn="0" w:noHBand="1" w:noVBand="1"/>
      </w:tblPr>
      <w:tblGrid>
        <w:gridCol w:w="1833"/>
        <w:gridCol w:w="7770"/>
      </w:tblGrid>
      <w:tr w:rsidR="006D4C6D" w14:paraId="31FBF7D3" w14:textId="77777777" w:rsidTr="0059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tcW w:w="1833" w:type="dxa"/>
          </w:tcPr>
          <w:p w14:paraId="06A12104" w14:textId="77777777" w:rsidR="00DF5BBC" w:rsidRDefault="00597AF2">
            <w:r>
              <w:t>Category</w:t>
            </w:r>
          </w:p>
        </w:tc>
        <w:tc>
          <w:tcPr>
            <w:tcW w:w="7770" w:type="dxa"/>
          </w:tcPr>
          <w:p w14:paraId="6E7C4F52" w14:textId="77777777" w:rsidR="00DF5BBC" w:rsidRDefault="00597AF2">
            <w:r>
              <w:t>Deliverables</w:t>
            </w:r>
          </w:p>
        </w:tc>
      </w:tr>
      <w:tr w:rsidR="006D4C6D" w14:paraId="1EA114BB" w14:textId="77777777" w:rsidTr="00597AF2">
        <w:trPr>
          <w:trHeight w:val="357"/>
        </w:trPr>
        <w:tc>
          <w:tcPr>
            <w:tcW w:w="1833" w:type="dxa"/>
          </w:tcPr>
          <w:p w14:paraId="2A5F1705" w14:textId="62D2A183" w:rsidR="00DF5BBC" w:rsidRDefault="003D291C">
            <w:r>
              <w:t>User</w:t>
            </w:r>
            <w:r w:rsidR="00BF785D">
              <w:t xml:space="preserve"> Registration</w:t>
            </w:r>
            <w:r w:rsidR="00B83CDF">
              <w:t xml:space="preserve"> and Login</w:t>
            </w:r>
          </w:p>
        </w:tc>
        <w:tc>
          <w:tcPr>
            <w:tcW w:w="7770" w:type="dxa"/>
          </w:tcPr>
          <w:p w14:paraId="6CC18FAD" w14:textId="59616940" w:rsidR="00F347C5" w:rsidRDefault="003D291C" w:rsidP="00B83CDF">
            <w:pPr>
              <w:pStyle w:val="ListParagraph"/>
              <w:numPr>
                <w:ilvl w:val="0"/>
                <w:numId w:val="13"/>
              </w:numPr>
            </w:pPr>
            <w:r>
              <w:t xml:space="preserve">Common information: login id, </w:t>
            </w:r>
            <w:proofErr w:type="gramStart"/>
            <w:r w:rsidR="00D62837">
              <w:t>nick</w:t>
            </w:r>
            <w:r w:rsidR="00177E26">
              <w:t xml:space="preserve"> name</w:t>
            </w:r>
            <w:proofErr w:type="gramEnd"/>
            <w:r w:rsidR="00177E26">
              <w:t>,</w:t>
            </w:r>
            <w:r w:rsidR="00F259AD">
              <w:t xml:space="preserve"> </w:t>
            </w:r>
            <w:r w:rsidR="00F10667">
              <w:t>email</w:t>
            </w:r>
            <w:r w:rsidR="00B67D8C">
              <w:t xml:space="preserve">, </w:t>
            </w:r>
            <w:r w:rsidR="00223D5B" w:rsidRPr="00223D5B">
              <w:t>type (company/individual</w:t>
            </w:r>
            <w:proofErr w:type="gramStart"/>
            <w:r w:rsidR="00223D5B" w:rsidRPr="00223D5B">
              <w:t xml:space="preserve">),  </w:t>
            </w:r>
            <w:r w:rsidR="00B67D8C" w:rsidRPr="00B67D8C">
              <w:t>and</w:t>
            </w:r>
            <w:proofErr w:type="gramEnd"/>
            <w:r w:rsidR="00B67D8C" w:rsidRPr="00B67D8C">
              <w:t xml:space="preserve"> profile image</w:t>
            </w:r>
          </w:p>
          <w:p w14:paraId="58B1C78C" w14:textId="77777777" w:rsidR="00B83CDF" w:rsidRDefault="00B83CDF" w:rsidP="00B83CDF">
            <w:pPr>
              <w:pStyle w:val="ListParagraph"/>
              <w:numPr>
                <w:ilvl w:val="0"/>
                <w:numId w:val="14"/>
              </w:numPr>
            </w:pPr>
            <w:r>
              <w:t>Use id and password to login</w:t>
            </w:r>
          </w:p>
          <w:p w14:paraId="37412EAF" w14:textId="758A82B4" w:rsidR="00B83CDF" w:rsidRDefault="00B83CDF" w:rsidP="00B83CDF">
            <w:pPr>
              <w:pStyle w:val="ListParagraph"/>
              <w:numPr>
                <w:ilvl w:val="0"/>
                <w:numId w:val="14"/>
              </w:numPr>
            </w:pPr>
            <w:r>
              <w:t>Remember login status using cookie</w:t>
            </w:r>
            <w:r w:rsidR="00B8285C">
              <w:t xml:space="preserve"> (login status remains even when the </w:t>
            </w:r>
            <w:r w:rsidR="00B67D8C">
              <w:t xml:space="preserve">entire </w:t>
            </w:r>
            <w:r w:rsidR="00B8285C">
              <w:t>browser</w:t>
            </w:r>
            <w:r w:rsidR="00B67D8C">
              <w:t>, not just the current tab,</w:t>
            </w:r>
            <w:r w:rsidR="00B8285C">
              <w:t xml:space="preserve"> is closed)</w:t>
            </w:r>
          </w:p>
          <w:p w14:paraId="0727D849" w14:textId="58C376CB" w:rsidR="00B83CDF" w:rsidRDefault="00B83CDF" w:rsidP="00B83CDF">
            <w:pPr>
              <w:pStyle w:val="ListParagraph"/>
              <w:numPr>
                <w:ilvl w:val="0"/>
                <w:numId w:val="14"/>
              </w:numPr>
            </w:pPr>
            <w:r w:rsidRPr="00CF667D">
              <w:t>User logout and delete cookie</w:t>
            </w:r>
            <w:r w:rsidR="00F259AD">
              <w:t xml:space="preserve"> (login status is removed)</w:t>
            </w:r>
          </w:p>
        </w:tc>
      </w:tr>
      <w:tr w:rsidR="006D4C6D" w14:paraId="2CEC252B" w14:textId="77777777" w:rsidTr="00597AF2">
        <w:trPr>
          <w:trHeight w:val="357"/>
        </w:trPr>
        <w:tc>
          <w:tcPr>
            <w:tcW w:w="1833" w:type="dxa"/>
          </w:tcPr>
          <w:p w14:paraId="24A503DB" w14:textId="0B4C6F20" w:rsidR="00DF5BBC" w:rsidRDefault="00223D5B">
            <w:r w:rsidRPr="00223D5B">
              <w:t>Company User Create Jobs</w:t>
            </w:r>
          </w:p>
        </w:tc>
        <w:tc>
          <w:tcPr>
            <w:tcW w:w="7770" w:type="dxa"/>
          </w:tcPr>
          <w:p w14:paraId="60A4CA27" w14:textId="48E961CD" w:rsidR="00F347C5" w:rsidRDefault="00223D5B" w:rsidP="00177E26">
            <w:pPr>
              <w:pStyle w:val="ListParagraph"/>
              <w:numPr>
                <w:ilvl w:val="0"/>
                <w:numId w:val="14"/>
              </w:numPr>
            </w:pPr>
            <w:r w:rsidRPr="00223D5B">
              <w:t xml:space="preserve">Company </w:t>
            </w:r>
            <w:proofErr w:type="gramStart"/>
            <w:r w:rsidRPr="00223D5B">
              <w:t>user creates</w:t>
            </w:r>
            <w:proofErr w:type="gramEnd"/>
            <w:r w:rsidRPr="00223D5B">
              <w:t xml:space="preserve"> </w:t>
            </w:r>
            <w:proofErr w:type="gramStart"/>
            <w:r w:rsidRPr="00223D5B">
              <w:t>a job</w:t>
            </w:r>
            <w:proofErr w:type="gramEnd"/>
            <w:r w:rsidRPr="00223D5B">
              <w:t xml:space="preserve"> with the following textual information: job title, job requirement, job duty, salary</w:t>
            </w:r>
          </w:p>
        </w:tc>
      </w:tr>
      <w:tr w:rsidR="00644427" w14:paraId="478584AF" w14:textId="77777777" w:rsidTr="00597AF2">
        <w:trPr>
          <w:trHeight w:val="344"/>
        </w:trPr>
        <w:tc>
          <w:tcPr>
            <w:tcW w:w="1833" w:type="dxa"/>
          </w:tcPr>
          <w:p w14:paraId="46D5EA67" w14:textId="62C0BC7F" w:rsidR="00644427" w:rsidRDefault="00223D5B" w:rsidP="00177E26">
            <w:r w:rsidRPr="00223D5B">
              <w:t>List of Jobs (for Individual User)</w:t>
            </w:r>
          </w:p>
        </w:tc>
        <w:tc>
          <w:tcPr>
            <w:tcW w:w="7770" w:type="dxa"/>
          </w:tcPr>
          <w:p w14:paraId="5BBC466C" w14:textId="77777777" w:rsidR="00223D5B" w:rsidRPr="00223D5B" w:rsidRDefault="00223D5B" w:rsidP="00223D5B">
            <w:pPr>
              <w:pStyle w:val="ListParagraph"/>
              <w:numPr>
                <w:ilvl w:val="0"/>
                <w:numId w:val="15"/>
              </w:numPr>
            </w:pPr>
            <w:r w:rsidRPr="00223D5B">
              <w:t>A list page of all jobs in the system, each job has a “view” button</w:t>
            </w:r>
          </w:p>
          <w:p w14:paraId="178E41F8" w14:textId="74682E11" w:rsidR="00644427" w:rsidRDefault="00644427" w:rsidP="00223D5B">
            <w:pPr>
              <w:pStyle w:val="ListParagraph"/>
              <w:ind w:left="360"/>
            </w:pPr>
          </w:p>
        </w:tc>
      </w:tr>
      <w:tr w:rsidR="00590588" w14:paraId="3C0040D1" w14:textId="77777777" w:rsidTr="00597AF2">
        <w:trPr>
          <w:trHeight w:val="344"/>
        </w:trPr>
        <w:tc>
          <w:tcPr>
            <w:tcW w:w="1833" w:type="dxa"/>
          </w:tcPr>
          <w:p w14:paraId="2E750CB5" w14:textId="48F29BE6" w:rsidR="00590588" w:rsidRDefault="00223D5B" w:rsidP="00177E26">
            <w:r w:rsidRPr="00223D5B">
              <w:t>Job Detail (for Individual User)</w:t>
            </w:r>
          </w:p>
        </w:tc>
        <w:tc>
          <w:tcPr>
            <w:tcW w:w="7770" w:type="dxa"/>
          </w:tcPr>
          <w:p w14:paraId="5B753F0A" w14:textId="322B71B8" w:rsidR="003D54A3" w:rsidRPr="00644427" w:rsidRDefault="00223D5B" w:rsidP="003D54A3">
            <w:pPr>
              <w:pStyle w:val="ListParagraph"/>
              <w:numPr>
                <w:ilvl w:val="0"/>
                <w:numId w:val="15"/>
              </w:numPr>
            </w:pPr>
            <w:r w:rsidRPr="00223D5B">
              <w:t>A detailed page of a job, with an “apply” button to send an application (a message</w:t>
            </w:r>
            <w:r>
              <w:t xml:space="preserve"> and a CV file</w:t>
            </w:r>
            <w:r w:rsidRPr="00223D5B">
              <w:t>) to the company user</w:t>
            </w:r>
          </w:p>
        </w:tc>
      </w:tr>
      <w:tr w:rsidR="006D4C6D" w14:paraId="62814D98" w14:textId="77777777" w:rsidTr="00597AF2">
        <w:trPr>
          <w:trHeight w:val="344"/>
        </w:trPr>
        <w:tc>
          <w:tcPr>
            <w:tcW w:w="1833" w:type="dxa"/>
          </w:tcPr>
          <w:p w14:paraId="7A5AA4C8" w14:textId="58BB07F4" w:rsidR="00DF5BBC" w:rsidRDefault="00223D5B" w:rsidP="00177E26">
            <w:r w:rsidRPr="00223D5B">
              <w:t>List of</w:t>
            </w:r>
            <w:r>
              <w:t xml:space="preserve"> </w:t>
            </w:r>
            <w:r w:rsidRPr="00223D5B">
              <w:t>Applications (for Company User)</w:t>
            </w:r>
          </w:p>
        </w:tc>
        <w:tc>
          <w:tcPr>
            <w:tcW w:w="7770" w:type="dxa"/>
          </w:tcPr>
          <w:p w14:paraId="2732CA22" w14:textId="3C59C3EC" w:rsidR="005C0E3A" w:rsidRDefault="00223D5B" w:rsidP="00223D5B">
            <w:pPr>
              <w:pStyle w:val="ListParagraph"/>
              <w:numPr>
                <w:ilvl w:val="0"/>
                <w:numId w:val="15"/>
              </w:numPr>
            </w:pPr>
            <w:r>
              <w:t>A list page of all applications a company user receives</w:t>
            </w:r>
          </w:p>
        </w:tc>
      </w:tr>
      <w:tr w:rsidR="00760296" w14:paraId="0163022C" w14:textId="77777777" w:rsidTr="00597AF2">
        <w:trPr>
          <w:trHeight w:val="344"/>
        </w:trPr>
        <w:tc>
          <w:tcPr>
            <w:tcW w:w="1833" w:type="dxa"/>
          </w:tcPr>
          <w:p w14:paraId="518679F9" w14:textId="73977DCF" w:rsidR="00760296" w:rsidRPr="0088543F" w:rsidRDefault="00223D5B" w:rsidP="0088543F">
            <w:pPr>
              <w:rPr>
                <w:color w:val="FF0000"/>
              </w:rPr>
            </w:pPr>
            <w:r>
              <w:t>Application</w:t>
            </w:r>
            <w:r w:rsidRPr="00223D5B">
              <w:t xml:space="preserve"> Detail (for Company User)</w:t>
            </w:r>
          </w:p>
        </w:tc>
        <w:tc>
          <w:tcPr>
            <w:tcW w:w="7770" w:type="dxa"/>
          </w:tcPr>
          <w:p w14:paraId="2F022C1C" w14:textId="76FA0A13" w:rsidR="00760296" w:rsidRPr="0088543F" w:rsidRDefault="00B36974" w:rsidP="00644427">
            <w:pPr>
              <w:pStyle w:val="ListParagraph"/>
              <w:numPr>
                <w:ilvl w:val="0"/>
                <w:numId w:val="15"/>
              </w:numPr>
              <w:rPr>
                <w:color w:val="FF0000"/>
              </w:rPr>
            </w:pPr>
            <w:r w:rsidRPr="00B36974">
              <w:t xml:space="preserve">A detailed page of an </w:t>
            </w:r>
            <w:r w:rsidR="00223D5B">
              <w:t>application</w:t>
            </w:r>
            <w:r>
              <w:t xml:space="preserve">, including </w:t>
            </w:r>
            <w:r w:rsidR="00223D5B">
              <w:t>job, applying user, and CV (download link)</w:t>
            </w:r>
          </w:p>
        </w:tc>
      </w:tr>
    </w:tbl>
    <w:p w14:paraId="026B748C" w14:textId="223C8F55" w:rsidR="00FE5473" w:rsidRDefault="00FE5473" w:rsidP="005C0E3A">
      <w:r>
        <w:br/>
      </w:r>
    </w:p>
    <w:sectPr w:rsidR="00FE5473" w:rsidSect="00F948F0">
      <w:pgSz w:w="11907" w:h="16839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6B56" w14:textId="77777777" w:rsidR="00FD1217" w:rsidRDefault="00FD1217">
      <w:pPr>
        <w:spacing w:after="0" w:line="240" w:lineRule="auto"/>
      </w:pPr>
      <w:r>
        <w:separator/>
      </w:r>
    </w:p>
  </w:endnote>
  <w:endnote w:type="continuationSeparator" w:id="0">
    <w:p w14:paraId="1A790C06" w14:textId="77777777" w:rsidR="00FD1217" w:rsidRDefault="00FD1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5E1E" w14:textId="77777777" w:rsidR="00FD1217" w:rsidRDefault="00FD1217">
      <w:pPr>
        <w:spacing w:after="0" w:line="240" w:lineRule="auto"/>
      </w:pPr>
      <w:r>
        <w:separator/>
      </w:r>
    </w:p>
  </w:footnote>
  <w:footnote w:type="continuationSeparator" w:id="0">
    <w:p w14:paraId="036C0B80" w14:textId="77777777" w:rsidR="00FD1217" w:rsidRDefault="00FD1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15746"/>
    <w:multiLevelType w:val="hybridMultilevel"/>
    <w:tmpl w:val="DD105D14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9A52F2"/>
    <w:multiLevelType w:val="multilevel"/>
    <w:tmpl w:val="56F210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2" w15:restartNumberingAfterBreak="0">
    <w:nsid w:val="4ECD4665"/>
    <w:multiLevelType w:val="hybridMultilevel"/>
    <w:tmpl w:val="961E9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41E19"/>
    <w:multiLevelType w:val="hybridMultilevel"/>
    <w:tmpl w:val="A4B67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B246F1"/>
    <w:multiLevelType w:val="hybridMultilevel"/>
    <w:tmpl w:val="9530F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E41F6B"/>
    <w:multiLevelType w:val="hybridMultilevel"/>
    <w:tmpl w:val="B1AC879C"/>
    <w:lvl w:ilvl="0" w:tplc="167847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C4445B"/>
    <w:multiLevelType w:val="hybridMultilevel"/>
    <w:tmpl w:val="3E5A6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3520754">
    <w:abstractNumId w:val="3"/>
  </w:num>
  <w:num w:numId="2" w16cid:durableId="1613317753">
    <w:abstractNumId w:val="1"/>
  </w:num>
  <w:num w:numId="3" w16cid:durableId="1060130985">
    <w:abstractNumId w:val="1"/>
  </w:num>
  <w:num w:numId="4" w16cid:durableId="364866770">
    <w:abstractNumId w:val="1"/>
  </w:num>
  <w:num w:numId="5" w16cid:durableId="801195427">
    <w:abstractNumId w:val="1"/>
  </w:num>
  <w:num w:numId="6" w16cid:durableId="1943761558">
    <w:abstractNumId w:val="1"/>
  </w:num>
  <w:num w:numId="7" w16cid:durableId="415370937">
    <w:abstractNumId w:val="1"/>
  </w:num>
  <w:num w:numId="8" w16cid:durableId="2145194199">
    <w:abstractNumId w:val="1"/>
  </w:num>
  <w:num w:numId="9" w16cid:durableId="841315176">
    <w:abstractNumId w:val="1"/>
  </w:num>
  <w:num w:numId="10" w16cid:durableId="1542670006">
    <w:abstractNumId w:val="1"/>
  </w:num>
  <w:num w:numId="11" w16cid:durableId="1639873425">
    <w:abstractNumId w:val="1"/>
  </w:num>
  <w:num w:numId="12" w16cid:durableId="1595086020">
    <w:abstractNumId w:val="1"/>
  </w:num>
  <w:num w:numId="13" w16cid:durableId="400911560">
    <w:abstractNumId w:val="2"/>
  </w:num>
  <w:num w:numId="14" w16cid:durableId="1878854055">
    <w:abstractNumId w:val="5"/>
  </w:num>
  <w:num w:numId="15" w16cid:durableId="102461965">
    <w:abstractNumId w:val="6"/>
  </w:num>
  <w:num w:numId="16" w16cid:durableId="326371678">
    <w:abstractNumId w:val="4"/>
  </w:num>
  <w:num w:numId="17" w16cid:durableId="838810954">
    <w:abstractNumId w:val="7"/>
  </w:num>
  <w:num w:numId="18" w16cid:durableId="1668053334">
    <w:abstractNumId w:val="1"/>
  </w:num>
  <w:num w:numId="19" w16cid:durableId="176425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8B7"/>
    <w:rsid w:val="00065D8C"/>
    <w:rsid w:val="00075C83"/>
    <w:rsid w:val="000B6E11"/>
    <w:rsid w:val="000F19AE"/>
    <w:rsid w:val="00136B21"/>
    <w:rsid w:val="00145734"/>
    <w:rsid w:val="001619AD"/>
    <w:rsid w:val="00171680"/>
    <w:rsid w:val="00177E26"/>
    <w:rsid w:val="001804F3"/>
    <w:rsid w:val="001D4C9E"/>
    <w:rsid w:val="00223D5B"/>
    <w:rsid w:val="002818E0"/>
    <w:rsid w:val="002D4532"/>
    <w:rsid w:val="002E578A"/>
    <w:rsid w:val="00324B3A"/>
    <w:rsid w:val="00377A7F"/>
    <w:rsid w:val="003B74E4"/>
    <w:rsid w:val="003D291C"/>
    <w:rsid w:val="003D54A3"/>
    <w:rsid w:val="0046118B"/>
    <w:rsid w:val="004A0B06"/>
    <w:rsid w:val="005325FC"/>
    <w:rsid w:val="00534107"/>
    <w:rsid w:val="0054541C"/>
    <w:rsid w:val="0056377C"/>
    <w:rsid w:val="00590588"/>
    <w:rsid w:val="00597AF2"/>
    <w:rsid w:val="005A0030"/>
    <w:rsid w:val="005B4891"/>
    <w:rsid w:val="005C0E3A"/>
    <w:rsid w:val="006105BA"/>
    <w:rsid w:val="00644427"/>
    <w:rsid w:val="006C40E1"/>
    <w:rsid w:val="006D4C6D"/>
    <w:rsid w:val="00727622"/>
    <w:rsid w:val="00760296"/>
    <w:rsid w:val="00770C59"/>
    <w:rsid w:val="007A6777"/>
    <w:rsid w:val="007C359C"/>
    <w:rsid w:val="007E4ABC"/>
    <w:rsid w:val="00816445"/>
    <w:rsid w:val="00832C35"/>
    <w:rsid w:val="008744E3"/>
    <w:rsid w:val="0088543F"/>
    <w:rsid w:val="008B352A"/>
    <w:rsid w:val="00910484"/>
    <w:rsid w:val="009332E1"/>
    <w:rsid w:val="009378B7"/>
    <w:rsid w:val="009B0957"/>
    <w:rsid w:val="00A0469E"/>
    <w:rsid w:val="00A35480"/>
    <w:rsid w:val="00A84D91"/>
    <w:rsid w:val="00A95491"/>
    <w:rsid w:val="00AC7FA2"/>
    <w:rsid w:val="00B039C2"/>
    <w:rsid w:val="00B36974"/>
    <w:rsid w:val="00B6098A"/>
    <w:rsid w:val="00B67D8C"/>
    <w:rsid w:val="00B71F92"/>
    <w:rsid w:val="00B8285C"/>
    <w:rsid w:val="00B83CDF"/>
    <w:rsid w:val="00BA61E0"/>
    <w:rsid w:val="00BB224D"/>
    <w:rsid w:val="00BF785D"/>
    <w:rsid w:val="00C161CF"/>
    <w:rsid w:val="00C440AB"/>
    <w:rsid w:val="00C87E3E"/>
    <w:rsid w:val="00CC28B4"/>
    <w:rsid w:val="00CC3D87"/>
    <w:rsid w:val="00CF5935"/>
    <w:rsid w:val="00CF667D"/>
    <w:rsid w:val="00D02DEE"/>
    <w:rsid w:val="00D2122C"/>
    <w:rsid w:val="00D32308"/>
    <w:rsid w:val="00D62837"/>
    <w:rsid w:val="00DB22DE"/>
    <w:rsid w:val="00DF5BBC"/>
    <w:rsid w:val="00E06D3D"/>
    <w:rsid w:val="00E40F80"/>
    <w:rsid w:val="00E55CCA"/>
    <w:rsid w:val="00E7182D"/>
    <w:rsid w:val="00E72B14"/>
    <w:rsid w:val="00E80E18"/>
    <w:rsid w:val="00EA3330"/>
    <w:rsid w:val="00EB1861"/>
    <w:rsid w:val="00EC20F6"/>
    <w:rsid w:val="00ED1381"/>
    <w:rsid w:val="00ED21E8"/>
    <w:rsid w:val="00F0140E"/>
    <w:rsid w:val="00F10667"/>
    <w:rsid w:val="00F259AD"/>
    <w:rsid w:val="00F347C5"/>
    <w:rsid w:val="00F6070D"/>
    <w:rsid w:val="00F835DF"/>
    <w:rsid w:val="00F948F0"/>
    <w:rsid w:val="00FD1217"/>
    <w:rsid w:val="00FE537A"/>
    <w:rsid w:val="00FE5473"/>
    <w:rsid w:val="00FE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672EF"/>
  <w15:chartTrackingRefBased/>
  <w15:docId w15:val="{C2927D35-F736-45C2-9684-66827B20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sz w:val="20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 w:val="1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color w:val="272727" w:themeColor="text1" w:themeTint="D8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i/>
      <w:iCs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rPr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200"/>
      <w:ind w:left="864" w:right="864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hd w:val="clear" w:color="auto" w:fill="F2F2F2" w:themeFill="background1" w:themeFillShade="F2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CADE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8" w:space="1" w:color="D1EEF9" w:themeColor="accent1" w:themeTint="33"/>
        <w:left w:val="single" w:sz="48" w:space="4" w:color="D1EEF9" w:themeColor="accent1" w:themeTint="33"/>
        <w:bottom w:val="single" w:sz="48" w:space="1" w:color="D1EEF9" w:themeColor="accent1" w:themeTint="33"/>
        <w:right w:val="single" w:sz="48" w:space="4" w:color="D1EEF9" w:themeColor="accent1" w:themeTint="33"/>
      </w:pBdr>
      <w:shd w:val="clear" w:color="auto" w:fill="D1EEF9" w:themeFill="accent1" w:themeFillTint="33"/>
      <w:spacing w:before="200"/>
      <w:ind w:left="864" w:right="864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shd w:val="clear" w:color="auto" w:fill="D1EEF9" w:themeFill="accent1" w:themeFillTint="33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CADE4" w:themeColor="accent1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LightList-Accent3">
    <w:name w:val="Light List Accent 3"/>
    <w:basedOn w:val="TableNormal"/>
    <w:uiPriority w:val="61"/>
    <w:rsid w:val="00DF5BBC"/>
    <w:pPr>
      <w:spacing w:after="0" w:line="240" w:lineRule="auto"/>
    </w:pPr>
    <w:rPr>
      <w:lang w:eastAsia="en-US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2818E0"/>
    <w:pPr>
      <w:spacing w:after="0" w:line="240" w:lineRule="auto"/>
    </w:pPr>
    <w:rPr>
      <w:lang w:eastAsia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39"/>
    <w:rsid w:val="00281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18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861"/>
  </w:style>
  <w:style w:type="paragraph" w:styleId="Footer">
    <w:name w:val="footer"/>
    <w:basedOn w:val="Normal"/>
    <w:link w:val="FooterChar"/>
    <w:uiPriority w:val="99"/>
    <w:unhideWhenUsed/>
    <w:rsid w:val="00EB18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0424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bo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EA57F-50D6-4332-9CCE-01AA922839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46947D-0F56-4B67-9EF5-1728F7675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(blank).dotx</Template>
  <TotalTime>8</TotalTime>
  <Pages>1</Pages>
  <Words>320</Words>
  <Characters>1602</Characters>
  <Application>Microsoft Office Word</Application>
  <DocSecurity>0</DocSecurity>
  <Lines>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Haibo Hu</dc:creator>
  <cp:keywords/>
  <dc:description/>
  <cp:lastModifiedBy>Haibo Hu</cp:lastModifiedBy>
  <cp:revision>4</cp:revision>
  <dcterms:created xsi:type="dcterms:W3CDTF">2026-01-11T03:44:00Z</dcterms:created>
  <dcterms:modified xsi:type="dcterms:W3CDTF">2026-01-11T04:02:00Z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TC039859479991</vt:lpwstr>
  </property>
</Properties>
</file>